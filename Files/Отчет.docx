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78DED" w14:textId="77777777" w:rsidR="00C71C91" w:rsidRDefault="00C71C91" w:rsidP="00C71C91">
      <w:pPr>
        <w:jc w:val="center"/>
        <w:rPr>
          <w:rFonts w:ascii="Arial" w:hAnsi="Arial" w:cs="Arial"/>
          <w:b/>
          <w:bCs/>
          <w:sz w:val="50"/>
          <w:szCs w:val="50"/>
          <w:lang w:val="ru-RU"/>
        </w:rPr>
      </w:pPr>
      <w:r>
        <w:rPr>
          <w:rFonts w:ascii="Arial" w:hAnsi="Arial" w:cs="Arial"/>
          <w:b/>
          <w:bCs/>
          <w:noProof/>
          <w:sz w:val="50"/>
          <w:szCs w:val="50"/>
          <w:lang w:val="ru-RU"/>
        </w:rPr>
        <w:drawing>
          <wp:inline distT="0" distB="0" distL="0" distR="0" wp14:anchorId="6D9D8AD9" wp14:editId="4FE4993F">
            <wp:extent cx="2383276" cy="979741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564" cy="101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AEB0" w14:textId="77777777" w:rsidR="00C71C91" w:rsidRDefault="00C71C91" w:rsidP="00C71C91">
      <w:pPr>
        <w:jc w:val="center"/>
        <w:rPr>
          <w:rFonts w:ascii="ALS Schlange sans" w:hAnsi="ALS Schlange sans" w:cs="Arial"/>
          <w:color w:val="1C4A96"/>
          <w:sz w:val="30"/>
          <w:szCs w:val="30"/>
          <w:lang w:val="ru-RU"/>
        </w:rPr>
      </w:pPr>
      <w:r w:rsidRPr="00D22AC0">
        <w:rPr>
          <w:rFonts w:ascii="ALS Schlange sans" w:hAnsi="ALS Schlange sans" w:cs="Arial"/>
          <w:color w:val="1C4A96"/>
          <w:sz w:val="30"/>
          <w:szCs w:val="30"/>
          <w:lang w:val="ru-RU"/>
        </w:rPr>
        <w:t>Факультет</w:t>
      </w:r>
      <w:r>
        <w:rPr>
          <w:rFonts w:ascii="ALS Schlange sans" w:hAnsi="ALS Schlange sans" w:cs="Arial"/>
          <w:color w:val="1C4A96"/>
          <w:sz w:val="30"/>
          <w:szCs w:val="30"/>
          <w:lang w:val="ru-RU"/>
        </w:rPr>
        <w:t xml:space="preserve"> </w:t>
      </w:r>
    </w:p>
    <w:p w14:paraId="00667DDE" w14:textId="77777777" w:rsidR="00C71C91" w:rsidRDefault="00C71C91" w:rsidP="00C71C91">
      <w:pPr>
        <w:jc w:val="center"/>
        <w:rPr>
          <w:rFonts w:ascii="ALS Schlange sans" w:hAnsi="ALS Schlange sans" w:cs="Arial"/>
          <w:color w:val="1C4A96"/>
          <w:sz w:val="30"/>
          <w:szCs w:val="30"/>
          <w:lang w:val="ru-RU"/>
        </w:rPr>
      </w:pPr>
      <w:r>
        <w:rPr>
          <w:rFonts w:ascii="ALS Schlange sans" w:hAnsi="ALS Schlange sans" w:cs="Arial"/>
          <w:color w:val="1C4A96"/>
          <w:sz w:val="30"/>
          <w:szCs w:val="30"/>
          <w:lang w:val="ru-RU"/>
        </w:rPr>
        <w:t>Программной инженерии и компьютерной техники</w:t>
      </w:r>
    </w:p>
    <w:p w14:paraId="76F75EB9" w14:textId="77777777" w:rsidR="00C71C91" w:rsidRDefault="00C71C91" w:rsidP="00C71C91">
      <w:pPr>
        <w:jc w:val="center"/>
        <w:rPr>
          <w:rFonts w:ascii="Arial" w:hAnsi="Arial" w:cs="Arial"/>
          <w:b/>
          <w:bCs/>
          <w:color w:val="1C51A4"/>
          <w:sz w:val="50"/>
          <w:szCs w:val="50"/>
          <w:lang w:val="ru-RU"/>
        </w:rPr>
      </w:pPr>
    </w:p>
    <w:p w14:paraId="0AF9DE71" w14:textId="77777777" w:rsidR="00C71C91" w:rsidRPr="00096580" w:rsidRDefault="00C71C91" w:rsidP="00C71C91">
      <w:pPr>
        <w:jc w:val="center"/>
        <w:rPr>
          <w:rFonts w:ascii="Arial" w:hAnsi="Arial" w:cs="Arial"/>
          <w:b/>
          <w:bCs/>
          <w:color w:val="1C51A4"/>
          <w:sz w:val="50"/>
          <w:szCs w:val="50"/>
          <w:lang w:val="ru-RU"/>
        </w:rPr>
      </w:pPr>
    </w:p>
    <w:p w14:paraId="2ED740E3" w14:textId="0607CE9D" w:rsidR="00C71C91" w:rsidRPr="00314CC5" w:rsidRDefault="00C71C91" w:rsidP="00C71C91">
      <w:pPr>
        <w:jc w:val="center"/>
        <w:rPr>
          <w:rFonts w:ascii="ALS Schlange sans" w:hAnsi="ALS Schlange sans" w:cs="Arial"/>
          <w:sz w:val="40"/>
          <w:szCs w:val="40"/>
          <w:lang w:val="ru-RU"/>
        </w:rPr>
      </w:pPr>
      <w:r w:rsidRPr="00C9424F">
        <w:rPr>
          <w:rFonts w:ascii="ALS Schlange sans" w:hAnsi="ALS Schlange sans" w:cs="Arial"/>
          <w:sz w:val="40"/>
          <w:szCs w:val="40"/>
          <w:lang w:val="ru-RU"/>
        </w:rPr>
        <w:t>Лабораторная работа №</w:t>
      </w:r>
      <w:r w:rsidR="00314CC5" w:rsidRPr="00314CC5">
        <w:rPr>
          <w:rFonts w:ascii="ALS Schlange sans" w:hAnsi="ALS Schlange sans" w:cs="Arial"/>
          <w:sz w:val="40"/>
          <w:szCs w:val="40"/>
          <w:lang w:val="ru-RU"/>
        </w:rPr>
        <w:t>5</w:t>
      </w:r>
    </w:p>
    <w:p w14:paraId="12E101E9" w14:textId="3AF24B52" w:rsidR="00C71C91" w:rsidRPr="00314CC5" w:rsidRDefault="00314CC5" w:rsidP="00C71C91">
      <w:pPr>
        <w:jc w:val="center"/>
        <w:rPr>
          <w:rFonts w:ascii="ALSSchlangesans-Light" w:hAnsi="ALSSchlangesans-Light" w:cs="Arial"/>
          <w:sz w:val="40"/>
          <w:szCs w:val="40"/>
          <w:lang w:val="ru-RU"/>
        </w:rPr>
      </w:pPr>
      <w:r>
        <w:rPr>
          <w:rFonts w:ascii="ALSSchlangesans-Light" w:hAnsi="ALSSchlangesans-Light" w:cs="Arial"/>
          <w:sz w:val="40"/>
          <w:szCs w:val="40"/>
          <w:lang w:val="ru-RU"/>
        </w:rPr>
        <w:t>Программирование</w:t>
      </w:r>
    </w:p>
    <w:p w14:paraId="3BE8298E" w14:textId="77777777" w:rsidR="00C71C91" w:rsidRPr="00EA26E7" w:rsidRDefault="00C71C91" w:rsidP="00C71C91">
      <w:pPr>
        <w:pStyle w:val="a3"/>
        <w:jc w:val="center"/>
        <w:rPr>
          <w:rFonts w:ascii="ALS Schlange sans" w:hAnsi="ALS Schlange sans" w:cs="Arial"/>
          <w:sz w:val="40"/>
          <w:szCs w:val="40"/>
        </w:rPr>
      </w:pPr>
    </w:p>
    <w:p w14:paraId="548F0646" w14:textId="61E1F00D" w:rsidR="00C71C91" w:rsidRPr="00C9424F" w:rsidRDefault="00C71C91" w:rsidP="00C71C91">
      <w:pPr>
        <w:jc w:val="center"/>
        <w:rPr>
          <w:rFonts w:ascii="ALSSchlangesans-Light" w:hAnsi="ALSSchlangesans-Light" w:cs="Arial"/>
          <w:sz w:val="30"/>
          <w:szCs w:val="30"/>
          <w:lang w:val="ru-RU"/>
        </w:rPr>
      </w:pPr>
      <w:r w:rsidRPr="00C9424F">
        <w:rPr>
          <w:rFonts w:ascii="ALSSchlangesans-Light" w:hAnsi="ALSSchlangesans-Light" w:cs="Arial"/>
          <w:sz w:val="30"/>
          <w:szCs w:val="30"/>
          <w:lang w:val="ru-RU"/>
        </w:rPr>
        <w:t xml:space="preserve">Вариант </w:t>
      </w:r>
      <w:r w:rsidR="001369F3">
        <w:rPr>
          <w:rFonts w:ascii="ALSSchlangesans-Light" w:hAnsi="ALSSchlangesans-Light" w:cs="Arial"/>
          <w:sz w:val="30"/>
          <w:szCs w:val="30"/>
          <w:lang w:val="ru-RU"/>
        </w:rPr>
        <w:t>31</w:t>
      </w:r>
      <w:r w:rsidR="00314CC5">
        <w:rPr>
          <w:rFonts w:ascii="ALSSchlangesans-Light" w:hAnsi="ALSSchlangesans-Light" w:cs="Arial"/>
          <w:sz w:val="30"/>
          <w:szCs w:val="30"/>
          <w:lang w:val="ru-RU"/>
        </w:rPr>
        <w:t>1769</w:t>
      </w:r>
    </w:p>
    <w:p w14:paraId="0DF09588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50"/>
          <w:szCs w:val="50"/>
          <w:u w:val="single"/>
          <w:lang w:val="ru-RU"/>
        </w:rPr>
      </w:pPr>
    </w:p>
    <w:p w14:paraId="61A53DAC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50"/>
          <w:szCs w:val="50"/>
          <w:u w:val="single"/>
          <w:lang w:val="ru-RU"/>
        </w:rPr>
      </w:pPr>
    </w:p>
    <w:p w14:paraId="1B3BE353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50"/>
          <w:szCs w:val="50"/>
          <w:u w:val="single"/>
          <w:lang w:val="ru-RU"/>
        </w:rPr>
      </w:pPr>
    </w:p>
    <w:p w14:paraId="638CB9F2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50"/>
          <w:szCs w:val="50"/>
          <w:u w:val="single"/>
          <w:lang w:val="ru-RU"/>
        </w:rPr>
      </w:pPr>
    </w:p>
    <w:p w14:paraId="28C66E1B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50"/>
          <w:szCs w:val="50"/>
          <w:u w:val="single"/>
          <w:lang w:val="ru-RU"/>
        </w:rPr>
      </w:pPr>
    </w:p>
    <w:p w14:paraId="5F7AB894" w14:textId="77777777" w:rsidR="00C71C91" w:rsidRPr="00EA26E7" w:rsidRDefault="00C71C91" w:rsidP="00C71C91">
      <w:pPr>
        <w:jc w:val="right"/>
        <w:rPr>
          <w:rFonts w:ascii="ALS Schlange sans" w:hAnsi="ALS Schlange sans" w:cs="Arial"/>
          <w:sz w:val="30"/>
          <w:szCs w:val="30"/>
          <w:lang w:val="ru-RU"/>
        </w:rPr>
      </w:pPr>
      <w:r>
        <w:rPr>
          <w:rFonts w:ascii="ALS Schlange sans" w:hAnsi="ALS Schlange sans" w:cs="Arial"/>
          <w:sz w:val="30"/>
          <w:szCs w:val="30"/>
          <w:lang w:val="ru-RU"/>
        </w:rPr>
        <w:t>Студент</w:t>
      </w:r>
    </w:p>
    <w:p w14:paraId="0207FD81" w14:textId="77777777" w:rsidR="00C71C91" w:rsidRPr="00EA26E7" w:rsidRDefault="00C71C91" w:rsidP="00C71C91">
      <w:pPr>
        <w:rPr>
          <w:rFonts w:ascii="ALS Schlange sans" w:hAnsi="ALS Schlange sans" w:cs="Arial"/>
          <w:sz w:val="30"/>
          <w:szCs w:val="30"/>
          <w:lang w:val="ru-RU"/>
        </w:rPr>
      </w:pPr>
    </w:p>
    <w:p w14:paraId="0794FB62" w14:textId="77777777" w:rsidR="00C71C91" w:rsidRDefault="00C71C91" w:rsidP="00C71C91">
      <w:pPr>
        <w:jc w:val="right"/>
        <w:rPr>
          <w:rFonts w:ascii="ALS Schlange sans" w:hAnsi="ALS Schlange sans" w:cs="Arial"/>
          <w:b/>
          <w:bCs/>
          <w:sz w:val="30"/>
          <w:szCs w:val="30"/>
          <w:lang w:val="ru-RU"/>
        </w:rPr>
      </w:pPr>
      <w:proofErr w:type="spellStart"/>
      <w:r w:rsidRPr="00C9424F">
        <w:rPr>
          <w:rFonts w:ascii="ALS Schlange sans" w:hAnsi="ALS Schlange sans" w:cs="Arial"/>
          <w:b/>
          <w:bCs/>
          <w:sz w:val="30"/>
          <w:szCs w:val="30"/>
          <w:lang w:val="ru-RU"/>
        </w:rPr>
        <w:t>Буторин</w:t>
      </w:r>
      <w:proofErr w:type="spellEnd"/>
      <w:r w:rsidRPr="00C9424F">
        <w:rPr>
          <w:rFonts w:ascii="ALS Schlange sans" w:hAnsi="ALS Schlange sans" w:cs="Arial"/>
          <w:b/>
          <w:bCs/>
          <w:sz w:val="30"/>
          <w:szCs w:val="30"/>
          <w:lang w:val="ru-RU"/>
        </w:rPr>
        <w:t xml:space="preserve"> Валерий Антонович</w:t>
      </w:r>
    </w:p>
    <w:p w14:paraId="797C96F2" w14:textId="77777777" w:rsidR="00C71C91" w:rsidRPr="00C9424F" w:rsidRDefault="00C71C91" w:rsidP="00C71C91">
      <w:pPr>
        <w:jc w:val="right"/>
        <w:rPr>
          <w:rFonts w:ascii="ALSSchlangesans-Light" w:hAnsi="ALSSchlangesans-Light" w:cs="Arial"/>
          <w:sz w:val="30"/>
          <w:szCs w:val="30"/>
          <w:lang w:val="ru-RU"/>
        </w:rPr>
      </w:pPr>
      <w:r w:rsidRPr="00C9424F">
        <w:rPr>
          <w:rFonts w:ascii="ALSSchlangesans-Light" w:hAnsi="ALSSchlangesans-Light" w:cs="Arial"/>
          <w:sz w:val="30"/>
          <w:szCs w:val="30"/>
          <w:lang w:val="ru-RU"/>
        </w:rPr>
        <w:t>Группа Р3131</w:t>
      </w:r>
    </w:p>
    <w:p w14:paraId="3BB7C987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</w:p>
    <w:p w14:paraId="14BB01E8" w14:textId="77777777" w:rsidR="00C71C91" w:rsidRPr="00EA26E7" w:rsidRDefault="00C71C91" w:rsidP="00C71C91">
      <w:pPr>
        <w:jc w:val="right"/>
        <w:rPr>
          <w:rFonts w:ascii="ALS Schlange sans" w:hAnsi="ALS Schlange sans" w:cs="Arial"/>
          <w:sz w:val="30"/>
          <w:szCs w:val="30"/>
          <w:lang w:val="ru-RU"/>
        </w:rPr>
      </w:pPr>
      <w:r w:rsidRPr="00EA26E7">
        <w:rPr>
          <w:rFonts w:ascii="ALS Schlange sans" w:hAnsi="ALS Schlange sans" w:cs="Arial"/>
          <w:sz w:val="30"/>
          <w:szCs w:val="30"/>
          <w:lang w:val="ru-RU"/>
        </w:rPr>
        <w:t>Преподаватель</w:t>
      </w:r>
    </w:p>
    <w:p w14:paraId="6544EE28" w14:textId="77777777" w:rsidR="00C71C91" w:rsidRPr="00EA26E7" w:rsidRDefault="00C71C91" w:rsidP="00C71C91">
      <w:pPr>
        <w:jc w:val="right"/>
        <w:rPr>
          <w:rFonts w:ascii="ALS Schlange sans" w:hAnsi="ALS Schlange sans" w:cs="Arial"/>
          <w:sz w:val="30"/>
          <w:szCs w:val="30"/>
          <w:lang w:val="ru-RU"/>
        </w:rPr>
      </w:pPr>
    </w:p>
    <w:p w14:paraId="20715C4F" w14:textId="40875201" w:rsidR="00C71C91" w:rsidRPr="00C9424F" w:rsidRDefault="00C71C91" w:rsidP="00C71C91">
      <w:pPr>
        <w:jc w:val="right"/>
        <w:rPr>
          <w:rFonts w:ascii="ALS Schlange sans" w:hAnsi="ALS Schlange sans" w:cs="Arial"/>
          <w:b/>
          <w:bCs/>
          <w:sz w:val="30"/>
          <w:szCs w:val="30"/>
          <w:lang w:val="ru-RU"/>
        </w:rPr>
      </w:pPr>
      <w:r w:rsidRPr="00EA26E7">
        <w:rPr>
          <w:rFonts w:ascii="ALS Schlange sans" w:hAnsi="ALS Schlange sans" w:cs="Arial"/>
          <w:sz w:val="30"/>
          <w:szCs w:val="30"/>
          <w:lang w:val="ru-RU"/>
        </w:rPr>
        <w:t xml:space="preserve"> </w:t>
      </w:r>
      <w:proofErr w:type="spellStart"/>
      <w:r w:rsidR="00314CC5">
        <w:rPr>
          <w:rFonts w:ascii="ALS Schlange sans" w:hAnsi="ALS Schlange sans" w:cs="Arial"/>
          <w:b/>
          <w:bCs/>
          <w:sz w:val="30"/>
          <w:szCs w:val="30"/>
          <w:lang w:val="ru-RU"/>
        </w:rPr>
        <w:t>Усков</w:t>
      </w:r>
      <w:proofErr w:type="spellEnd"/>
      <w:r w:rsidR="00314CC5">
        <w:rPr>
          <w:rFonts w:ascii="ALS Schlange sans" w:hAnsi="ALS Schlange sans" w:cs="Arial"/>
          <w:b/>
          <w:bCs/>
          <w:sz w:val="30"/>
          <w:szCs w:val="30"/>
          <w:lang w:val="ru-RU"/>
        </w:rPr>
        <w:t xml:space="preserve"> Иван Владимирович</w:t>
      </w:r>
    </w:p>
    <w:p w14:paraId="37EF0C21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</w:p>
    <w:p w14:paraId="68B12820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</w:p>
    <w:p w14:paraId="6F5D412B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</w:p>
    <w:p w14:paraId="6799FDE3" w14:textId="77777777" w:rsidR="00C71C91" w:rsidRPr="00EA26E7" w:rsidRDefault="00C71C91" w:rsidP="00C71C91">
      <w:pPr>
        <w:rPr>
          <w:rFonts w:ascii="ALS Schlange sans" w:hAnsi="ALS Schlange sans" w:cs="Arial"/>
          <w:sz w:val="30"/>
          <w:szCs w:val="30"/>
          <w:lang w:val="ru-RU"/>
        </w:rPr>
      </w:pPr>
    </w:p>
    <w:p w14:paraId="19ADE3A1" w14:textId="77777777" w:rsidR="00C71C91" w:rsidRDefault="00C71C91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</w:p>
    <w:p w14:paraId="3F025C1F" w14:textId="33C31D3B" w:rsidR="00C71C91" w:rsidRDefault="00C71C91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</w:p>
    <w:p w14:paraId="5F453999" w14:textId="7DBF8243" w:rsidR="00314CC5" w:rsidRDefault="00314CC5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</w:p>
    <w:p w14:paraId="02637988" w14:textId="77777777" w:rsidR="00314CC5" w:rsidRDefault="00314CC5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</w:p>
    <w:p w14:paraId="5894F9C9" w14:textId="77777777" w:rsidR="00C71C91" w:rsidRPr="00EA26E7" w:rsidRDefault="00C71C91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  <w:r w:rsidRPr="00EA26E7">
        <w:rPr>
          <w:rFonts w:ascii="ALS Schlange sans" w:hAnsi="ALS Schlange sans" w:cs="Arial"/>
          <w:sz w:val="30"/>
          <w:szCs w:val="30"/>
          <w:lang w:val="ru-RU"/>
        </w:rPr>
        <w:t>г. Санкт-Петербург</w:t>
      </w:r>
    </w:p>
    <w:p w14:paraId="663F7CC4" w14:textId="77777777" w:rsidR="00C71C91" w:rsidRDefault="00C71C91" w:rsidP="00C71C91">
      <w:pPr>
        <w:jc w:val="center"/>
        <w:rPr>
          <w:rFonts w:ascii="ALS Schlange sans" w:hAnsi="ALS Schlange sans" w:cs="Arial"/>
          <w:sz w:val="30"/>
          <w:szCs w:val="30"/>
          <w:lang w:val="ru-RU"/>
        </w:rPr>
      </w:pPr>
      <w:r w:rsidRPr="00EA26E7">
        <w:rPr>
          <w:rFonts w:ascii="ALS Schlange sans" w:hAnsi="ALS Schlange sans" w:cs="Arial"/>
          <w:sz w:val="30"/>
          <w:szCs w:val="30"/>
          <w:lang w:val="ru-RU"/>
        </w:rPr>
        <w:t>202</w:t>
      </w:r>
      <w:r w:rsidR="00CE471A">
        <w:rPr>
          <w:rFonts w:ascii="ALS Schlange sans" w:hAnsi="ALS Schlange sans" w:cs="Arial"/>
          <w:sz w:val="30"/>
          <w:szCs w:val="30"/>
          <w:lang w:val="ru-RU"/>
        </w:rPr>
        <w:t>1</w:t>
      </w:r>
      <w:r w:rsidRPr="00EA26E7">
        <w:rPr>
          <w:rFonts w:ascii="ALS Schlange sans" w:hAnsi="ALS Schlange sans" w:cs="Arial"/>
          <w:sz w:val="30"/>
          <w:szCs w:val="30"/>
          <w:lang w:val="ru-RU"/>
        </w:rPr>
        <w:t xml:space="preserve">год </w:t>
      </w:r>
    </w:p>
    <w:p w14:paraId="2CA268DC" w14:textId="2261D452" w:rsidR="00552F2A" w:rsidRDefault="001369F3" w:rsidP="00C71C91">
      <w:pPr>
        <w:jc w:val="center"/>
        <w:rPr>
          <w:rFonts w:ascii="ALSSchlangesans-Light" w:hAnsi="ALSSchlangesans-Light" w:cs="Arial"/>
          <w:sz w:val="30"/>
          <w:szCs w:val="30"/>
          <w:lang w:val="ru-RU"/>
        </w:rPr>
      </w:pPr>
      <w:r>
        <w:rPr>
          <w:rFonts w:ascii="ALSSchlangesans-Light" w:hAnsi="ALSSchlangesans-Light" w:cs="Arial"/>
          <w:sz w:val="30"/>
          <w:szCs w:val="30"/>
          <w:lang w:val="ru-RU"/>
        </w:rPr>
        <w:t>2</w:t>
      </w:r>
      <w:r w:rsidR="00C71C91">
        <w:rPr>
          <w:rFonts w:ascii="ALSSchlangesans-Light" w:hAnsi="ALSSchlangesans-Light" w:cs="Arial"/>
          <w:sz w:val="30"/>
          <w:szCs w:val="30"/>
          <w:lang w:val="ru-RU"/>
        </w:rPr>
        <w:t xml:space="preserve"> семестр</w:t>
      </w:r>
    </w:p>
    <w:p w14:paraId="6552F6E1" w14:textId="4F303C5A" w:rsidR="00016FC8" w:rsidRDefault="00314CC5" w:rsidP="00270B02">
      <w:pPr>
        <w:jc w:val="center"/>
        <w:rPr>
          <w:rFonts w:ascii="ALS Schlange sans" w:hAnsi="ALS Schlange sans" w:cs="Arial"/>
          <w:b/>
          <w:bCs/>
          <w:sz w:val="40"/>
          <w:szCs w:val="40"/>
          <w:lang w:val="ru-RU"/>
        </w:rPr>
      </w:pPr>
      <w:r w:rsidRPr="00016FC8">
        <w:rPr>
          <w:rFonts w:ascii="ALS Schlange sans" w:hAnsi="ALS Schlange sans" w:cs="Arial"/>
          <w:b/>
          <w:bCs/>
          <w:sz w:val="40"/>
          <w:szCs w:val="40"/>
          <w:lang w:val="ru-RU"/>
        </w:rPr>
        <w:lastRenderedPageBreak/>
        <w:t>Задание</w:t>
      </w:r>
    </w:p>
    <w:p w14:paraId="3E20BDBF" w14:textId="2A055A43" w:rsidR="00016FC8" w:rsidRDefault="00016FC8" w:rsidP="00C71C91">
      <w:pPr>
        <w:jc w:val="center"/>
        <w:rPr>
          <w:rFonts w:ascii="ALS Schlange sans" w:hAnsi="ALS Schlange sans" w:cs="Arial"/>
          <w:b/>
          <w:bCs/>
          <w:sz w:val="40"/>
          <w:szCs w:val="40"/>
          <w:lang w:val="ru-RU"/>
        </w:rPr>
      </w:pPr>
      <w:r>
        <w:rPr>
          <w:rFonts w:ascii="ALS Schlange sans" w:hAnsi="ALS Schlange sans" w:cs="Arial"/>
          <w:b/>
          <w:bCs/>
          <w:noProof/>
          <w:sz w:val="40"/>
          <w:szCs w:val="40"/>
          <w:lang w:val="ru-RU"/>
        </w:rPr>
        <w:drawing>
          <wp:inline distT="0" distB="0" distL="0" distR="0" wp14:anchorId="123BC691" wp14:editId="4D289C6A">
            <wp:extent cx="6642100" cy="16789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8852" w14:textId="6CDFF04E" w:rsidR="00016FC8" w:rsidRDefault="00016FC8" w:rsidP="00C71C91">
      <w:pPr>
        <w:jc w:val="center"/>
        <w:rPr>
          <w:rFonts w:ascii="ALS Schlange sans" w:hAnsi="ALS Schlange sans" w:cs="Arial"/>
          <w:b/>
          <w:bCs/>
          <w:sz w:val="40"/>
          <w:szCs w:val="40"/>
          <w:lang w:val="ru-RU"/>
        </w:rPr>
      </w:pPr>
      <w:r>
        <w:rPr>
          <w:rFonts w:ascii="ALS Schlange sans" w:hAnsi="ALS Schlange sans" w:cs="Arial"/>
          <w:b/>
          <w:bCs/>
          <w:noProof/>
          <w:sz w:val="40"/>
          <w:szCs w:val="40"/>
          <w:lang w:val="ru-RU"/>
        </w:rPr>
        <w:drawing>
          <wp:inline distT="0" distB="0" distL="0" distR="0" wp14:anchorId="22DFF6C2" wp14:editId="71A50E4D">
            <wp:extent cx="6642100" cy="34315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27DC" w14:textId="088819D9" w:rsidR="00314CC5" w:rsidRPr="00016FC8" w:rsidRDefault="00270B02" w:rsidP="00270B02">
      <w:pPr>
        <w:jc w:val="center"/>
        <w:rPr>
          <w:rFonts w:ascii="ALS Schlange sans" w:hAnsi="ALS Schlange sans" w:cs="Arial"/>
          <w:b/>
          <w:bCs/>
          <w:sz w:val="40"/>
          <w:szCs w:val="40"/>
          <w:lang w:val="ru-RU"/>
        </w:rPr>
      </w:pPr>
      <w:r>
        <w:rPr>
          <w:rFonts w:ascii="ALS Schlange sans" w:hAnsi="ALS Schlange sans" w:cs="Arial"/>
          <w:b/>
          <w:bCs/>
          <w:noProof/>
          <w:sz w:val="40"/>
          <w:szCs w:val="40"/>
          <w:lang w:val="ru-RU"/>
        </w:rPr>
        <w:drawing>
          <wp:inline distT="0" distB="0" distL="0" distR="0" wp14:anchorId="50056FBF" wp14:editId="5E99D93F">
            <wp:extent cx="6642100" cy="42259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61A2" w14:textId="67CC0ECD" w:rsidR="00314CC5" w:rsidRPr="00016FC8" w:rsidRDefault="00314CC5" w:rsidP="00C71C91">
      <w:pPr>
        <w:jc w:val="center"/>
        <w:rPr>
          <w:rFonts w:ascii="ALS Schlange sans" w:hAnsi="ALS Schlange sans" w:cs="Arial"/>
          <w:b/>
          <w:bCs/>
          <w:sz w:val="40"/>
          <w:szCs w:val="40"/>
          <w:lang w:val="ru-RU"/>
        </w:rPr>
      </w:pPr>
      <w:r w:rsidRPr="00016FC8">
        <w:rPr>
          <w:rFonts w:ascii="ALS Schlange sans" w:hAnsi="ALS Schlange sans" w:cs="Arial"/>
          <w:b/>
          <w:bCs/>
          <w:sz w:val="40"/>
          <w:szCs w:val="40"/>
          <w:lang w:val="ru-RU"/>
        </w:rPr>
        <w:lastRenderedPageBreak/>
        <w:t>Код</w:t>
      </w:r>
    </w:p>
    <w:p w14:paraId="4D191D0A" w14:textId="1A60C8C2" w:rsidR="00314CC5" w:rsidRDefault="00314CC5" w:rsidP="00C71C91">
      <w:pPr>
        <w:jc w:val="center"/>
        <w:rPr>
          <w:rFonts w:ascii="ALS Schlange sans" w:hAnsi="ALS Schlange sans" w:cs="Arial"/>
          <w:b/>
          <w:bCs/>
          <w:sz w:val="30"/>
          <w:szCs w:val="30"/>
          <w:lang w:val="ru-RU"/>
        </w:rPr>
      </w:pPr>
      <w:r>
        <w:rPr>
          <w:rFonts w:ascii="ALS Schlange sans" w:hAnsi="ALS Schlange sans" w:cs="Arial"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4D455071" wp14:editId="1D01CD18">
            <wp:simplePos x="0" y="0"/>
            <wp:positionH relativeFrom="column">
              <wp:posOffset>4552315</wp:posOffset>
            </wp:positionH>
            <wp:positionV relativeFrom="paragraph">
              <wp:posOffset>60486</wp:posOffset>
            </wp:positionV>
            <wp:extent cx="1801495" cy="1801495"/>
            <wp:effectExtent l="0" t="0" r="1905" b="1905"/>
            <wp:wrapTight wrapText="bothSides">
              <wp:wrapPolygon edited="0">
                <wp:start x="0" y="0"/>
                <wp:lineTo x="0" y="21471"/>
                <wp:lineTo x="21471" y="21471"/>
                <wp:lineTo x="2147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5BC38" w14:textId="77777777" w:rsidR="00314CC5" w:rsidRDefault="00314CC5" w:rsidP="00314CC5">
      <w:pPr>
        <w:rPr>
          <w:rFonts w:ascii="ALS Schlange sans" w:hAnsi="ALS Schlange sans" w:cs="Arial"/>
          <w:sz w:val="40"/>
          <w:szCs w:val="40"/>
          <w:lang w:val="ru-RU"/>
        </w:rPr>
      </w:pPr>
    </w:p>
    <w:p w14:paraId="4A15E650" w14:textId="7A326923" w:rsidR="00314CC5" w:rsidRDefault="00314CC5" w:rsidP="00314CC5">
      <w:pPr>
        <w:rPr>
          <w:rFonts w:ascii="ALS Schlange sans" w:hAnsi="ALS Schlange sans" w:cs="Arial"/>
          <w:sz w:val="40"/>
          <w:szCs w:val="40"/>
          <w:lang w:val="ru-RU"/>
        </w:rPr>
      </w:pPr>
      <w:r w:rsidRPr="00314CC5">
        <w:rPr>
          <w:rFonts w:ascii="ALS Schlange sans" w:hAnsi="ALS Schlange sans" w:cs="Arial"/>
          <w:sz w:val="40"/>
          <w:szCs w:val="40"/>
          <w:lang w:val="ru-RU"/>
        </w:rPr>
        <w:t>https://github.com/dokerplp/Lab5</w:t>
      </w:r>
    </w:p>
    <w:p w14:paraId="1C6FA505" w14:textId="0DF2AC3A" w:rsidR="00314CC5" w:rsidRPr="00314CC5" w:rsidRDefault="00314CC5" w:rsidP="00314CC5">
      <w:pPr>
        <w:rPr>
          <w:rFonts w:ascii="ALS Schlange sans" w:hAnsi="ALS Schlange sans" w:cs="Arial"/>
          <w:sz w:val="40"/>
          <w:szCs w:val="40"/>
          <w:lang w:val="ru-RU"/>
        </w:rPr>
      </w:pPr>
    </w:p>
    <w:p w14:paraId="4B6F0CEF" w14:textId="48F85BDA" w:rsidR="00314CC5" w:rsidRPr="00314CC5" w:rsidRDefault="00314CC5" w:rsidP="00314CC5">
      <w:pPr>
        <w:rPr>
          <w:rFonts w:ascii="ALS Schlange sans" w:hAnsi="ALS Schlange sans" w:cs="Arial"/>
          <w:sz w:val="40"/>
          <w:szCs w:val="40"/>
          <w:lang w:val="ru-RU"/>
        </w:rPr>
      </w:pPr>
      <w:r w:rsidRPr="00314CC5">
        <w:rPr>
          <w:rFonts w:ascii="ALS Schlange sans" w:hAnsi="ALS Schlange sans" w:cs="Arial"/>
          <w:sz w:val="40"/>
          <w:szCs w:val="40"/>
        </w:rPr>
        <w:t>http</w:t>
      </w:r>
      <w:r w:rsidRPr="00314CC5">
        <w:rPr>
          <w:rFonts w:ascii="ALS Schlange sans" w:hAnsi="ALS Schlange sans" w:cs="Arial"/>
          <w:sz w:val="40"/>
          <w:szCs w:val="40"/>
          <w:lang w:val="ru-RU"/>
        </w:rPr>
        <w:t>://</w:t>
      </w:r>
      <w:r w:rsidRPr="00314CC5">
        <w:rPr>
          <w:rFonts w:ascii="ALS Schlange sans" w:hAnsi="ALS Schlange sans" w:cs="Arial"/>
          <w:sz w:val="40"/>
          <w:szCs w:val="40"/>
        </w:rPr>
        <w:t>bit</w:t>
      </w:r>
      <w:r w:rsidRPr="00314CC5">
        <w:rPr>
          <w:rFonts w:ascii="ALS Schlange sans" w:hAnsi="ALS Schlange sans" w:cs="Arial"/>
          <w:sz w:val="40"/>
          <w:szCs w:val="40"/>
          <w:lang w:val="ru-RU"/>
        </w:rPr>
        <w:t>.</w:t>
      </w:r>
      <w:proofErr w:type="spellStart"/>
      <w:r w:rsidRPr="00314CC5">
        <w:rPr>
          <w:rFonts w:ascii="ALS Schlange sans" w:hAnsi="ALS Schlange sans" w:cs="Arial"/>
          <w:sz w:val="40"/>
          <w:szCs w:val="40"/>
        </w:rPr>
        <w:t>ly</w:t>
      </w:r>
      <w:proofErr w:type="spellEnd"/>
      <w:r w:rsidRPr="00314CC5">
        <w:rPr>
          <w:rFonts w:ascii="ALS Schlange sans" w:hAnsi="ALS Schlange sans" w:cs="Arial"/>
          <w:sz w:val="40"/>
          <w:szCs w:val="40"/>
          <w:lang w:val="ru-RU"/>
        </w:rPr>
        <w:t>/3</w:t>
      </w:r>
      <w:r w:rsidRPr="00314CC5">
        <w:rPr>
          <w:rFonts w:ascii="ALS Schlange sans" w:hAnsi="ALS Schlange sans" w:cs="Arial"/>
          <w:sz w:val="40"/>
          <w:szCs w:val="40"/>
        </w:rPr>
        <w:t>l</w:t>
      </w:r>
      <w:r w:rsidRPr="00314CC5">
        <w:rPr>
          <w:rFonts w:ascii="ALS Schlange sans" w:hAnsi="ALS Schlange sans" w:cs="Arial"/>
          <w:sz w:val="40"/>
          <w:szCs w:val="40"/>
          <w:lang w:val="ru-RU"/>
        </w:rPr>
        <w:t>0</w:t>
      </w:r>
      <w:r w:rsidRPr="00314CC5">
        <w:rPr>
          <w:rFonts w:ascii="ALS Schlange sans" w:hAnsi="ALS Schlange sans" w:cs="Arial"/>
          <w:sz w:val="40"/>
          <w:szCs w:val="40"/>
        </w:rPr>
        <w:t>Nv</w:t>
      </w:r>
      <w:r w:rsidRPr="00314CC5">
        <w:rPr>
          <w:rFonts w:ascii="ALS Schlange sans" w:hAnsi="ALS Schlange sans" w:cs="Arial"/>
          <w:sz w:val="40"/>
          <w:szCs w:val="40"/>
          <w:lang w:val="ru-RU"/>
        </w:rPr>
        <w:t>6</w:t>
      </w:r>
      <w:r w:rsidRPr="00314CC5">
        <w:rPr>
          <w:rFonts w:ascii="ALS Schlange sans" w:hAnsi="ALS Schlange sans" w:cs="Arial"/>
          <w:sz w:val="40"/>
          <w:szCs w:val="40"/>
        </w:rPr>
        <w:t>h</w:t>
      </w:r>
    </w:p>
    <w:p w14:paraId="6274BF2F" w14:textId="33D75CE5" w:rsidR="00314CC5" w:rsidRDefault="00314CC5" w:rsidP="00C71C91">
      <w:pPr>
        <w:jc w:val="center"/>
        <w:rPr>
          <w:rFonts w:ascii="ALS Schlange sans" w:hAnsi="ALS Schlange sans" w:cs="Arial"/>
          <w:b/>
          <w:bCs/>
          <w:sz w:val="30"/>
          <w:szCs w:val="30"/>
          <w:lang w:val="ru-RU"/>
        </w:rPr>
      </w:pPr>
    </w:p>
    <w:p w14:paraId="2F1B61F8" w14:textId="77777777" w:rsidR="00314CC5" w:rsidRDefault="00314CC5" w:rsidP="00314CC5">
      <w:pPr>
        <w:rPr>
          <w:rFonts w:ascii="ALS Schlange sans" w:hAnsi="ALS Schlange sans" w:cs="Arial"/>
          <w:b/>
          <w:bCs/>
          <w:sz w:val="30"/>
          <w:szCs w:val="30"/>
        </w:rPr>
      </w:pPr>
    </w:p>
    <w:p w14:paraId="4555079E" w14:textId="77777777" w:rsidR="00016FC8" w:rsidRDefault="00016FC8" w:rsidP="00314CC5">
      <w:pPr>
        <w:jc w:val="center"/>
        <w:rPr>
          <w:rFonts w:ascii="ALS Schlange sans" w:hAnsi="ALS Schlange sans" w:cs="Arial"/>
          <w:b/>
          <w:bCs/>
          <w:sz w:val="30"/>
          <w:szCs w:val="30"/>
        </w:rPr>
      </w:pPr>
    </w:p>
    <w:p w14:paraId="68138977" w14:textId="27AD7B04" w:rsidR="00314CC5" w:rsidRPr="00016FC8" w:rsidRDefault="00314CC5" w:rsidP="00314CC5">
      <w:pPr>
        <w:jc w:val="center"/>
        <w:rPr>
          <w:rFonts w:ascii="ALS Schlange sans" w:hAnsi="ALS Schlange sans" w:cs="Arial"/>
          <w:b/>
          <w:bCs/>
          <w:sz w:val="40"/>
          <w:szCs w:val="40"/>
        </w:rPr>
      </w:pPr>
      <w:r w:rsidRPr="00016FC8">
        <w:rPr>
          <w:rFonts w:ascii="ALS Schlange sans" w:hAnsi="ALS Schlange sans" w:cs="Arial"/>
          <w:b/>
          <w:bCs/>
          <w:sz w:val="40"/>
          <w:szCs w:val="40"/>
        </w:rPr>
        <w:t>UML</w:t>
      </w:r>
    </w:p>
    <w:p w14:paraId="703B11B2" w14:textId="2522D4A0" w:rsidR="00314CC5" w:rsidRPr="00016FC8" w:rsidRDefault="00314CC5" w:rsidP="00C71C91">
      <w:pPr>
        <w:jc w:val="center"/>
        <w:rPr>
          <w:rFonts w:ascii="ALS Schlange sans" w:hAnsi="ALS Schlange sans" w:cs="Arial"/>
          <w:b/>
          <w:bCs/>
          <w:sz w:val="40"/>
          <w:szCs w:val="40"/>
        </w:rPr>
      </w:pPr>
    </w:p>
    <w:p w14:paraId="4443B473" w14:textId="6A1216F5" w:rsidR="00314CC5" w:rsidRPr="00016FC8" w:rsidRDefault="00314CC5" w:rsidP="00C71C91">
      <w:pPr>
        <w:jc w:val="center"/>
        <w:rPr>
          <w:rFonts w:ascii="ALS Schlange sans" w:hAnsi="ALS Schlange sans" w:cs="Arial"/>
          <w:b/>
          <w:bCs/>
          <w:sz w:val="40"/>
          <w:szCs w:val="40"/>
        </w:rPr>
      </w:pPr>
      <w:r w:rsidRPr="00016FC8">
        <w:rPr>
          <w:rFonts w:ascii="ALS Schlange sans" w:hAnsi="ALS Schlange sans" w:cs="Arial"/>
          <w:b/>
          <w:bCs/>
          <w:sz w:val="40"/>
          <w:szCs w:val="40"/>
        </w:rPr>
        <w:t>Java</w:t>
      </w:r>
      <w:r w:rsidR="00016FC8">
        <w:rPr>
          <w:rFonts w:ascii="ALS Schlange sans" w:hAnsi="ALS Schlange sans" w:cs="Arial"/>
          <w:b/>
          <w:bCs/>
          <w:sz w:val="40"/>
          <w:szCs w:val="40"/>
        </w:rPr>
        <w:t xml:space="preserve"> </w:t>
      </w:r>
      <w:r w:rsidRPr="00016FC8">
        <w:rPr>
          <w:rFonts w:ascii="ALS Schlange sans" w:hAnsi="ALS Schlange sans" w:cs="Arial"/>
          <w:b/>
          <w:bCs/>
          <w:sz w:val="40"/>
          <w:szCs w:val="40"/>
        </w:rPr>
        <w:t>Doc</w:t>
      </w:r>
    </w:p>
    <w:p w14:paraId="2172973E" w14:textId="4420F3E6" w:rsidR="00314CC5" w:rsidRPr="00016FC8" w:rsidRDefault="00314CC5" w:rsidP="00C71C91">
      <w:pPr>
        <w:jc w:val="center"/>
        <w:rPr>
          <w:rFonts w:ascii="ALS Schlange sans" w:hAnsi="ALS Schlange sans" w:cs="Arial"/>
          <w:b/>
          <w:bCs/>
          <w:sz w:val="40"/>
          <w:szCs w:val="40"/>
        </w:rPr>
      </w:pPr>
    </w:p>
    <w:p w14:paraId="3F39983F" w14:textId="68544271" w:rsidR="00314CC5" w:rsidRDefault="00314CC5" w:rsidP="00C71C91">
      <w:pPr>
        <w:jc w:val="center"/>
        <w:rPr>
          <w:rFonts w:ascii="ALS Schlange sans" w:hAnsi="ALS Schlange sans" w:cs="Arial"/>
          <w:b/>
          <w:bCs/>
          <w:sz w:val="40"/>
          <w:szCs w:val="40"/>
          <w:lang w:val="ru-RU"/>
        </w:rPr>
      </w:pPr>
      <w:r w:rsidRPr="00016FC8">
        <w:rPr>
          <w:rFonts w:ascii="ALS Schlange sans" w:hAnsi="ALS Schlange sans" w:cs="Arial"/>
          <w:b/>
          <w:bCs/>
          <w:sz w:val="40"/>
          <w:szCs w:val="40"/>
          <w:lang w:val="ru-RU"/>
        </w:rPr>
        <w:t>Вывод</w:t>
      </w:r>
    </w:p>
    <w:p w14:paraId="0385D421" w14:textId="402798C1" w:rsidR="00270B02" w:rsidRDefault="00270B02" w:rsidP="00270B02">
      <w:pPr>
        <w:rPr>
          <w:rFonts w:ascii="ALS Schlange sans" w:hAnsi="ALS Schlange sans" w:cs="Arial"/>
          <w:b/>
          <w:bCs/>
          <w:sz w:val="40"/>
          <w:szCs w:val="40"/>
          <w:lang w:val="ru-RU"/>
        </w:rPr>
      </w:pPr>
    </w:p>
    <w:p w14:paraId="4A1C08BE" w14:textId="308838B1" w:rsidR="00270B02" w:rsidRPr="00270B02" w:rsidRDefault="00270B02" w:rsidP="00270B02">
      <w:pPr>
        <w:tabs>
          <w:tab w:val="left" w:pos="8153"/>
        </w:tabs>
        <w:rPr>
          <w:rFonts w:ascii="ALS Schlange sans" w:hAnsi="ALS Schlange sans" w:cs="Arial"/>
          <w:sz w:val="40"/>
          <w:szCs w:val="40"/>
          <w:lang w:val="ru-RU"/>
        </w:rPr>
      </w:pPr>
      <w:r>
        <w:rPr>
          <w:rFonts w:ascii="ALS Schlange sans" w:hAnsi="ALS Schlange sans" w:cs="Arial"/>
          <w:sz w:val="40"/>
          <w:szCs w:val="40"/>
          <w:lang w:val="ru-RU"/>
        </w:rPr>
        <w:tab/>
      </w:r>
    </w:p>
    <w:sectPr w:rsidR="00270B02" w:rsidRPr="00270B02" w:rsidSect="00C71C91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LS Schlange sans">
    <w:altName w:val="﷽﷽﷽﷽﷽﷽﷽﷽ange sans"/>
    <w:panose1 w:val="02000506030000020004"/>
    <w:charset w:val="00"/>
    <w:family w:val="auto"/>
    <w:pitch w:val="variable"/>
    <w:sig w:usb0="800002BF" w:usb1="5000204B" w:usb2="00000000" w:usb3="00000000" w:csb0="0000009F" w:csb1="00000000"/>
  </w:font>
  <w:font w:name="ALSSchlangesans-Light">
    <w:altName w:val="﷽﷽﷽﷽﷽﷽﷽﷽ange sans Light"/>
    <w:panose1 w:val="02000506000000020004"/>
    <w:charset w:val="00"/>
    <w:family w:val="auto"/>
    <w:pitch w:val="variable"/>
    <w:sig w:usb0="800002BF" w:usb1="5000204B" w:usb2="00000000" w:usb3="00000000" w:csb0="0000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CC5"/>
    <w:rsid w:val="00016FC8"/>
    <w:rsid w:val="001369F3"/>
    <w:rsid w:val="00270B02"/>
    <w:rsid w:val="00314CC5"/>
    <w:rsid w:val="00552F2A"/>
    <w:rsid w:val="009D07A9"/>
    <w:rsid w:val="00C71C91"/>
    <w:rsid w:val="00CE4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B1BED"/>
  <w15:chartTrackingRefBased/>
  <w15:docId w15:val="{900CDE28-5208-8B40-B262-D3215DBC9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71C9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wenty_one_thirteen/Library/Group%20Containers/UBF8T346G9.Office/User%20Content.localized/Templates.localized/&#1054;&#1090;&#1095;&#1077;&#1090;_2_&#1089;&#1077;&#108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Отчет_2_сем.dotx</Template>
  <TotalTime>4</TotalTime>
  <Pages>3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Буторин Валерий Антонович</cp:lastModifiedBy>
  <cp:revision>1</cp:revision>
  <dcterms:created xsi:type="dcterms:W3CDTF">2021-03-09T12:16:00Z</dcterms:created>
  <dcterms:modified xsi:type="dcterms:W3CDTF">2021-03-09T12:46:00Z</dcterms:modified>
</cp:coreProperties>
</file>